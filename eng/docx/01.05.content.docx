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Human-made Things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Human-made Things in the Bible © United Bible Societies, 2025. Adapted from: </w:t>
      </w:r>
      <w:r>
        <w:rPr>
          <w:lang w:val="en_US" w:bidi="en_US"/>
        </w:rPr>
        <w:t>The Works of Their Hands: Man-made Things in the Bible</w:t>
      </w:r>
      <w:r>
        <w:rPr>
          <w:lang w:val="en_US" w:bidi="en_US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Artisans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1.5</w:t>
      </w:r>
      <w:r>
        <w:rPr>
          <w:lang w:val="en_US" w:bidi="en_US"/>
        </w:rPr>
        <w:t xml:space="preserve"> Artisans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Potter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1.5.1</w:t>
      </w:r>
      <w:r>
        <w:rPr>
          <w:lang w:val="en_US" w:bidi="en_US"/>
        </w:rPr>
        <w:t xml:space="preserve"> Potter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Potter’s wheel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1.5.1.1</w:t>
      </w:r>
      <w:r>
        <w:rPr>
          <w:lang w:val="en_US" w:bidi="en_US"/>
        </w:rPr>
        <w:t xml:space="preserve"> Potter’s wheel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אָבְנַיִם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(’ovnayim)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JER 18:3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τροχός</w:t>
      </w:r>
      <w:r>
        <w:rPr>
          <w:lang w:val="en_US" w:bidi="en_US"/>
        </w:rPr>
        <w:t xml:space="preserve"> </w:t>
      </w:r>
      <w:r>
        <w:rPr>
          <w:lang w:val="en_US" w:bidi="en_US"/>
        </w:rPr>
        <w:t>(trochos)</w:t>
      </w:r>
      <w:r>
        <w:rPr>
          <w:lang w:val="en_US" w:bidi="en_US"/>
        </w:rPr>
      </w:r>
      <w:hyperlink r:id="rId15">
        <w:r>
          <w:rPr>
            <w:lang w:val="en_US" w:bidi="en_US"/>
          </w:rPr>
          <w:rPr>
            <w:color w:val="0000EE"/>
            <w:u w:val="single"/>
          </w:rPr>
          <w:t>SIR 38:29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Potter's wheel (Old Testament times) (© Deutsche Bibelgesellschaft, Stuttgart by United Bible Societies)</w:t>
      </w:r>
      <w:r>
        <w:rPr>
          <w:lang w:val="en_US" w:bidi="en_US"/>
        </w:rPr>
        <w:t>In Old Testament times the potter’s wheel was a flat, horizontal wheel made of stone. On the underside of the stone there was a pointed projection. This projection sat in an indentation on a stationary lower stone and served as an axis around which the upper stone turned. The stone was turned by hand or perhaps by a person other than the potter. In intertestamental and New Testament times the construction was different. An upper wheel, made of wood, was connected by a shaft to a second, larger wheel situated below. The upper wheel was at a height convenient for the potter to work when seated.</w:t>
      </w:r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Usage: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Potter’s wheel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1.5.1.1</w:t>
      </w:r>
      <w:r>
        <w:rPr>
          <w:lang w:val="en_US" w:bidi="en_US"/>
        </w:rPr>
        <w:t xml:space="preserve"> Potter’s wheel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אָבְנַיִם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(’ovnayim)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JER 18:3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τροχός</w:t>
      </w:r>
      <w:r>
        <w:rPr>
          <w:lang w:val="en_US" w:bidi="en_US"/>
        </w:rPr>
        <w:t xml:space="preserve"> </w:t>
      </w:r>
      <w:r>
        <w:rPr>
          <w:lang w:val="en_US" w:bidi="en_US"/>
        </w:rPr>
        <w:t>(trochos)</w:t>
      </w:r>
      <w:r>
        <w:rPr>
          <w:lang w:val="en_US" w:bidi="en_US"/>
        </w:rPr>
      </w:r>
      <w:hyperlink r:id="rId15">
        <w:r>
          <w:rPr>
            <w:lang w:val="en_US" w:bidi="en_US"/>
          </w:rPr>
          <w:rPr>
            <w:color w:val="0000EE"/>
            <w:u w:val="single"/>
          </w:rPr>
          <w:t>SIR 38:29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Potter's wheel (Old Testament times) (© Deutsche Bibelgesellschaft, Stuttgart by United Bible Societies)</w:t>
      </w:r>
      <w:r>
        <w:rPr>
          <w:lang w:val="en_US" w:bidi="en_US"/>
        </w:rPr>
        <w:t>In Old Testament times the potter’s wheel was a flat, horizontal wheel made of stone. On the underside of the stone there was a pointed projection. This projection sat in an indentation on a stationary lower stone and served as an axis around which the upper stone turned. The stone was turned by hand or perhaps by a person other than the potter. In intertestamental and New Testament times the construction was different. An upper wheel, made of wood, was connected by a shaft to a second, larger wheel situated below. The upper wheel was at a height convenient for the potter to work when seated.</w:t>
      </w:r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Usage: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Potter’s wheel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1.5.1.1</w:t>
      </w:r>
      <w:r>
        <w:rPr>
          <w:lang w:val="en_US" w:bidi="en_US"/>
        </w:rPr>
        <w:t xml:space="preserve"> Potter’s wheel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אָבְנַיִם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(’ovnayim)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JER 18:3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τροχός</w:t>
      </w:r>
      <w:r>
        <w:rPr>
          <w:lang w:val="en_US" w:bidi="en_US"/>
        </w:rPr>
        <w:t xml:space="preserve"> </w:t>
      </w:r>
      <w:r>
        <w:rPr>
          <w:lang w:val="en_US" w:bidi="en_US"/>
        </w:rPr>
        <w:t>(trochos)</w:t>
      </w:r>
      <w:r>
        <w:rPr>
          <w:lang w:val="en_US" w:bidi="en_US"/>
        </w:rPr>
      </w:r>
      <w:hyperlink r:id="rId15">
        <w:r>
          <w:rPr>
            <w:lang w:val="en_US" w:bidi="en_US"/>
          </w:rPr>
          <w:rPr>
            <w:color w:val="0000EE"/>
            <w:u w:val="single"/>
          </w:rPr>
          <w:t>SIR 38:29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Potter's wheel (Old Testament times) (© Deutsche Bibelgesellschaft, Stuttgart by United Bible Societies)</w:t>
      </w:r>
      <w:r>
        <w:rPr>
          <w:lang w:val="en_US" w:bidi="en_US"/>
        </w:rPr>
        <w:t>In Old Testament times the potter’s wheel was a flat, horizontal wheel made of stone. On the underside of the stone there was a pointed projection. This projection sat in an indentation on a stationary lower stone and served as an axis around which the upper stone turned. The stone was turned by hand or perhaps by a person other than the potter. In intertestamental and New Testament times the construction was different. An upper wheel, made of wood, was connected by a shaft to a second, larger wheel situated below. The upper wheel was at a height convenient for the potter to work when seated.</w:t>
      </w:r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Usage: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Potter’s wheel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1.5.1.1</w:t>
      </w:r>
      <w:r>
        <w:rPr>
          <w:lang w:val="en_US" w:bidi="en_US"/>
        </w:rPr>
        <w:t xml:space="preserve"> Potter’s wheel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אָבְנַיִם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(’ovnayim)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JER 18:3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τροχός</w:t>
      </w:r>
      <w:r>
        <w:rPr>
          <w:lang w:val="en_US" w:bidi="en_US"/>
        </w:rPr>
        <w:t xml:space="preserve"> </w:t>
      </w:r>
      <w:r>
        <w:rPr>
          <w:lang w:val="en_US" w:bidi="en_US"/>
        </w:rPr>
        <w:t>(trochos)</w:t>
      </w:r>
      <w:r>
        <w:rPr>
          <w:lang w:val="en_US" w:bidi="en_US"/>
        </w:rPr>
      </w:r>
      <w:hyperlink r:id="rId15">
        <w:r>
          <w:rPr>
            <w:lang w:val="en_US" w:bidi="en_US"/>
          </w:rPr>
          <w:rPr>
            <w:color w:val="0000EE"/>
            <w:u w:val="single"/>
          </w:rPr>
          <w:t>SIR 38:29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Potter's wheel (Old Testament times) (© Deutsche Bibelgesellschaft, Stuttgart by United Bible Societies)</w:t>
      </w:r>
      <w:r>
        <w:rPr>
          <w:lang w:val="en_US" w:bidi="en_US"/>
        </w:rPr>
        <w:t>In Old Testament times the potter’s wheel was a flat, horizontal wheel made of stone. On the underside of the stone there was a pointed projection. This projection sat in an indentation on a stationary lower stone and served as an axis around which the upper stone turned. The stone was turned by hand or perhaps by a person other than the potter. In intertestamental and New Testament times the construction was different. An upper wheel, made of wood, was connected by a shaft to a second, larger wheel situated below. The upper wheel was at a height convenient for the potter to work when seated.</w:t>
      </w:r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Usage: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Potter’s wheel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1.5.1.1</w:t>
      </w:r>
      <w:r>
        <w:rPr>
          <w:lang w:val="en_US" w:bidi="en_US"/>
        </w:rPr>
        <w:t xml:space="preserve"> Potter’s wheel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אָבְנַיִם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(’ovnayim)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JER 18:3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τροχός</w:t>
      </w:r>
      <w:r>
        <w:rPr>
          <w:lang w:val="en_US" w:bidi="en_US"/>
        </w:rPr>
        <w:t xml:space="preserve"> </w:t>
      </w:r>
      <w:r>
        <w:rPr>
          <w:lang w:val="en_US" w:bidi="en_US"/>
        </w:rPr>
        <w:t>(trochos)</w:t>
      </w:r>
      <w:r>
        <w:rPr>
          <w:lang w:val="en_US" w:bidi="en_US"/>
        </w:rPr>
      </w:r>
      <w:hyperlink r:id="rId15">
        <w:r>
          <w:rPr>
            <w:lang w:val="en_US" w:bidi="en_US"/>
          </w:rPr>
          <w:rPr>
            <w:color w:val="0000EE"/>
            <w:u w:val="single"/>
          </w:rPr>
          <w:t>SIR 38:29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Potter's wheel (Old Testament times) (© Deutsche Bibelgesellschaft, Stuttgart by United Bible Societies)</w:t>
      </w:r>
      <w:r>
        <w:rPr>
          <w:lang w:val="en_US" w:bidi="en_US"/>
        </w:rPr>
        <w:t>In Old Testament times the potter’s wheel was a flat, horizontal wheel made of stone. On the underside of the stone there was a pointed projection. This projection sat in an indentation on a stationary lower stone and served as an axis around which the upper stone turned. The stone was turned by hand or perhaps by a person other than the potter. In intertestamental and New Testament times the construction was different. An upper wheel, made of wood, was connected by a shaft to a second, larger wheel situated below. The upper wheel was at a height convenient for the potter to work when seated.</w:t>
      </w:r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Usage: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Potter’s wheel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1.5.1.1</w:t>
      </w:r>
      <w:r>
        <w:rPr>
          <w:lang w:val="en_US" w:bidi="en_US"/>
        </w:rPr>
        <w:t xml:space="preserve"> Potter’s wheel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אָבְנַיִם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(’ovnayim)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JER 18:3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τροχός</w:t>
      </w:r>
      <w:r>
        <w:rPr>
          <w:lang w:val="en_US" w:bidi="en_US"/>
        </w:rPr>
        <w:t xml:space="preserve"> </w:t>
      </w:r>
      <w:r>
        <w:rPr>
          <w:lang w:val="en_US" w:bidi="en_US"/>
        </w:rPr>
        <w:t>(trochos)</w:t>
      </w:r>
      <w:r>
        <w:rPr>
          <w:lang w:val="en_US" w:bidi="en_US"/>
        </w:rPr>
      </w:r>
      <w:hyperlink r:id="rId15">
        <w:r>
          <w:rPr>
            <w:lang w:val="en_US" w:bidi="en_US"/>
          </w:rPr>
          <w:rPr>
            <w:color w:val="0000EE"/>
            <w:u w:val="single"/>
          </w:rPr>
          <w:t>SIR 38:29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Potter's wheel (Old Testament times) (© Deutsche Bibelgesellschaft, Stuttgart by United Bible Societies)</w:t>
      </w:r>
      <w:r>
        <w:rPr>
          <w:lang w:val="en_US" w:bidi="en_US"/>
        </w:rPr>
        <w:t>In Old Testament times the potter’s wheel was a flat, horizontal wheel made of stone. On the underside of the stone there was a pointed projection. This projection sat in an indentation on a stationary lower stone and served as an axis around which the upper stone turned. The stone was turned by hand or perhaps by a person other than the potter. In intertestamental and New Testament times the construction was different. An upper wheel, made of wood, was connected by a shaft to a second, larger wheel situated below. The upper wheel was at a height convenient for the potter to work when seated.</w:t>
      </w:r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Usage: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Potter’s wheel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1.5.1.1</w:t>
      </w:r>
      <w:r>
        <w:rPr>
          <w:lang w:val="en_US" w:bidi="en_US"/>
        </w:rPr>
        <w:t xml:space="preserve"> Potter’s wheel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אָבְנַיִם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(’ovnayim)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JER 18:3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τροχός</w:t>
      </w:r>
      <w:r>
        <w:rPr>
          <w:lang w:val="en_US" w:bidi="en_US"/>
        </w:rPr>
        <w:t xml:space="preserve"> </w:t>
      </w:r>
      <w:r>
        <w:rPr>
          <w:lang w:val="en_US" w:bidi="en_US"/>
        </w:rPr>
        <w:t>(trochos)</w:t>
      </w:r>
      <w:r>
        <w:rPr>
          <w:lang w:val="en_US" w:bidi="en_US"/>
        </w:rPr>
      </w:r>
      <w:hyperlink r:id="rId15">
        <w:r>
          <w:rPr>
            <w:lang w:val="en_US" w:bidi="en_US"/>
          </w:rPr>
          <w:rPr>
            <w:color w:val="0000EE"/>
            <w:u w:val="single"/>
          </w:rPr>
          <w:t>SIR 38:29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Potter's wheel (Old Testament times) (© Deutsche Bibelgesellschaft, Stuttgart by United Bible Societies)</w:t>
      </w:r>
      <w:r>
        <w:rPr>
          <w:lang w:val="en_US" w:bidi="en_US"/>
        </w:rPr>
        <w:t>In Old Testament times the potter’s wheel was a flat, horizontal wheel made of stone. On the underside of the stone there was a pointed projection. This projection sat in an indentation on a stationary lower stone and served as an axis around which the upper stone turned. The stone was turned by hand or perhaps by a person other than the potter. In intertestamental and New Testament times the construction was different. An upper wheel, made of wood, was connected by a shaft to a second, larger wheel situated below. The upper wheel was at a height convenient for the potter to work when seated.</w:t>
      </w:r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Usage: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Potter’s wheel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1.5.1.1</w:t>
      </w:r>
      <w:r>
        <w:rPr>
          <w:lang w:val="en_US" w:bidi="en_US"/>
        </w:rPr>
        <w:t xml:space="preserve"> Potter’s wheel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אָבְנַיִם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(’ovnayim)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JER 18:3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τροχός</w:t>
      </w:r>
      <w:r>
        <w:rPr>
          <w:lang w:val="en_US" w:bidi="en_US"/>
        </w:rPr>
        <w:t xml:space="preserve"> </w:t>
      </w:r>
      <w:r>
        <w:rPr>
          <w:lang w:val="en_US" w:bidi="en_US"/>
        </w:rPr>
        <w:t>(trochos)</w:t>
      </w:r>
      <w:r>
        <w:rPr>
          <w:lang w:val="en_US" w:bidi="en_US"/>
        </w:rPr>
      </w:r>
      <w:hyperlink r:id="rId15">
        <w:r>
          <w:rPr>
            <w:lang w:val="en_US" w:bidi="en_US"/>
          </w:rPr>
          <w:rPr>
            <w:color w:val="0000EE"/>
            <w:u w:val="single"/>
          </w:rPr>
          <w:t>SIR 38:29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Potter's wheel (Old Testament times) (© Deutsche Bibelgesellschaft, Stuttgart by United Bible Societies)</w:t>
      </w:r>
      <w:r>
        <w:rPr>
          <w:lang w:val="en_US" w:bidi="en_US"/>
        </w:rPr>
        <w:t>In Old Testament times the potter’s wheel was a flat, horizontal wheel made of stone. On the underside of the stone there was a pointed projection. This projection sat in an indentation on a stationary lower stone and served as an axis around which the upper stone turned. The stone was turned by hand or perhaps by a person other than the potter. In intertestamental and New Testament times the construction was different. An upper wheel, made of wood, was connected by a shaft to a second, larger wheel situated below. The upper wheel was at a height convenient for the potter to work when seated.</w:t>
      </w:r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Usage: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Potter’s wheel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1.5.1.1</w:t>
      </w:r>
      <w:r>
        <w:rPr>
          <w:lang w:val="en_US" w:bidi="en_US"/>
        </w:rPr>
        <w:t xml:space="preserve"> Potter’s wheel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אָבְנַיִם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(’ovnayim)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JER 18:3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τροχός</w:t>
      </w:r>
      <w:r>
        <w:rPr>
          <w:lang w:val="en_US" w:bidi="en_US"/>
        </w:rPr>
        <w:t xml:space="preserve"> </w:t>
      </w:r>
      <w:r>
        <w:rPr>
          <w:lang w:val="en_US" w:bidi="en_US"/>
        </w:rPr>
        <w:t>(trochos)</w:t>
      </w:r>
      <w:r>
        <w:rPr>
          <w:lang w:val="en_US" w:bidi="en_US"/>
        </w:rPr>
      </w:r>
      <w:hyperlink r:id="rId15">
        <w:r>
          <w:rPr>
            <w:lang w:val="en_US" w:bidi="en_US"/>
          </w:rPr>
          <w:rPr>
            <w:color w:val="0000EE"/>
            <w:u w:val="single"/>
          </w:rPr>
          <w:t>SIR 38:29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Potter's wheel (Old Testament times) (© Deutsche Bibelgesellschaft, Stuttgart by United Bible Societies)</w:t>
      </w:r>
      <w:r>
        <w:rPr>
          <w:lang w:val="en_US" w:bidi="en_US"/>
        </w:rPr>
        <w:t>In Old Testament times the potter’s wheel was a flat, horizontal wheel made of stone. On the underside of the stone there was a pointed projection. This projection sat in an indentation on a stationary lower stone and served as an axis around which the upper stone turned. The stone was turned by hand or perhaps by a person other than the potter. In intertestamental and New Testament times the construction was different. An upper wheel, made of wood, was connected by a shaft to a second, larger wheel situated below. The upper wheel was at a height convenient for the potter to work when seated.</w:t>
      </w:r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Usage: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Potter’s wheel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1.5.1.1</w:t>
      </w:r>
      <w:r>
        <w:rPr>
          <w:lang w:val="en_US" w:bidi="en_US"/>
        </w:rPr>
        <w:t xml:space="preserve"> Potter’s wheel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אָבְנַיִם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(’ovnayim)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JER 18:3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τροχός</w:t>
      </w:r>
      <w:r>
        <w:rPr>
          <w:lang w:val="en_US" w:bidi="en_US"/>
        </w:rPr>
        <w:t xml:space="preserve"> </w:t>
      </w:r>
      <w:r>
        <w:rPr>
          <w:lang w:val="en_US" w:bidi="en_US"/>
        </w:rPr>
        <w:t>(trochos)</w:t>
      </w:r>
      <w:r>
        <w:rPr>
          <w:lang w:val="en_US" w:bidi="en_US"/>
        </w:rPr>
      </w:r>
      <w:hyperlink r:id="rId15">
        <w:r>
          <w:rPr>
            <w:lang w:val="en_US" w:bidi="en_US"/>
          </w:rPr>
          <w:rPr>
            <w:color w:val="0000EE"/>
            <w:u w:val="single"/>
          </w:rPr>
          <w:t>SIR 38:29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Potter's wheel (Old Testament times) (© Deutsche Bibelgesellschaft, Stuttgart by United Bible Societies)</w:t>
      </w:r>
      <w:r>
        <w:rPr>
          <w:lang w:val="en_US" w:bidi="en_US"/>
        </w:rPr>
        <w:t>In Old Testament times the potter’s wheel was a flat, horizontal wheel made of stone. On the underside of the stone there was a pointed projection. This projection sat in an indentation on a stationary lower stone and served as an axis around which the upper stone turned. The stone was turned by hand or perhaps by a person other than the potter. In intertestamental and New Testament times the construction was different. An upper wheel, made of wood, was connected by a shaft to a second, larger wheel situated below. The upper wheel was at a height convenient for the potter to work when seated.</w:t>
      </w:r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Usage: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Potter’s wheel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1.5.1.1</w:t>
      </w:r>
      <w:r>
        <w:rPr>
          <w:lang w:val="en_US" w:bidi="en_US"/>
        </w:rPr>
        <w:t xml:space="preserve"> Potter’s wheel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אָבְנַיִם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(’ovnayim)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JER 18:3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τροχός</w:t>
      </w:r>
      <w:r>
        <w:rPr>
          <w:lang w:val="en_US" w:bidi="en_US"/>
        </w:rPr>
        <w:t xml:space="preserve"> </w:t>
      </w:r>
      <w:r>
        <w:rPr>
          <w:lang w:val="en_US" w:bidi="en_US"/>
        </w:rPr>
        <w:t>(trochos)</w:t>
      </w:r>
      <w:r>
        <w:rPr>
          <w:lang w:val="en_US" w:bidi="en_US"/>
        </w:rPr>
      </w:r>
      <w:hyperlink r:id="rId15">
        <w:r>
          <w:rPr>
            <w:lang w:val="en_US" w:bidi="en_US"/>
          </w:rPr>
          <w:rPr>
            <w:color w:val="0000EE"/>
            <w:u w:val="single"/>
          </w:rPr>
          <w:t>SIR 38:29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Potter's wheel (Old Testament times) (© Deutsche Bibelgesellschaft, Stuttgart by United Bible Societies)</w:t>
      </w:r>
      <w:r>
        <w:rPr>
          <w:lang w:val="en_US" w:bidi="en_US"/>
        </w:rPr>
        <w:t>In Old Testament times the potter’s wheel was a flat, horizontal wheel made of stone. On the underside of the stone there was a pointed projection. This projection sat in an indentation on a stationary lower stone and served as an axis around which the upper stone turned. The stone was turned by hand or perhaps by a person other than the potter. In intertestamental and New Testament times the construction was different. An upper wheel, made of wood, was connected by a shaft to a second, larger wheel situated below. The upper wheel was at a height convenient for the potter to work when seated.</w:t>
      </w:r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Usage: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Potter’s wheel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1.5.1.1</w:t>
      </w:r>
      <w:r>
        <w:rPr>
          <w:lang w:val="en_US" w:bidi="en_US"/>
        </w:rPr>
        <w:t xml:space="preserve"> Potter’s wheel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אָבְנַיִם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(’ovnayim)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JER 18:3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τροχός</w:t>
      </w:r>
      <w:r>
        <w:rPr>
          <w:lang w:val="en_US" w:bidi="en_US"/>
        </w:rPr>
        <w:t xml:space="preserve"> </w:t>
      </w:r>
      <w:r>
        <w:rPr>
          <w:lang w:val="en_US" w:bidi="en_US"/>
        </w:rPr>
        <w:t>(trochos)</w:t>
      </w:r>
      <w:r>
        <w:rPr>
          <w:lang w:val="en_US" w:bidi="en_US"/>
        </w:rPr>
      </w:r>
      <w:hyperlink r:id="rId15">
        <w:r>
          <w:rPr>
            <w:lang w:val="en_US" w:bidi="en_US"/>
          </w:rPr>
          <w:rPr>
            <w:color w:val="0000EE"/>
            <w:u w:val="single"/>
          </w:rPr>
          <w:t>SIR 38:29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Potter's wheel (Old Testament times) (© Deutsche Bibelgesellschaft, Stuttgart by United Bible Societies)</w:t>
      </w:r>
      <w:r>
        <w:rPr>
          <w:lang w:val="en_US" w:bidi="en_US"/>
        </w:rPr>
        <w:t>In Old Testament times the potter’s wheel was a flat, horizontal wheel made of stone. On the underside of the stone there was a pointed projection. This projection sat in an indentation on a stationary lower stone and served as an axis around which the upper stone turned. The stone was turned by hand or perhaps by a person other than the potter. In intertestamental and New Testament times the construction was different. An upper wheel, made of wood, was connected by a shaft to a second, larger wheel situated below. The upper wheel was at a height convenient for the potter to work when seated.</w:t>
      </w:r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Usage: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Potter’s wheel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1.5.1.1</w:t>
      </w:r>
      <w:r>
        <w:rPr>
          <w:lang w:val="en_US" w:bidi="en_US"/>
        </w:rPr>
        <w:t xml:space="preserve"> Potter’s wheel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אָבְנַיִם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(’ovnayim)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JER 18:3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τροχός</w:t>
      </w:r>
      <w:r>
        <w:rPr>
          <w:lang w:val="en_US" w:bidi="en_US"/>
        </w:rPr>
        <w:t xml:space="preserve"> </w:t>
      </w:r>
      <w:r>
        <w:rPr>
          <w:lang w:val="en_US" w:bidi="en_US"/>
        </w:rPr>
        <w:t>(trochos)</w:t>
      </w:r>
      <w:r>
        <w:rPr>
          <w:lang w:val="en_US" w:bidi="en_US"/>
        </w:rPr>
      </w:r>
      <w:hyperlink r:id="rId15">
        <w:r>
          <w:rPr>
            <w:lang w:val="en_US" w:bidi="en_US"/>
          </w:rPr>
          <w:rPr>
            <w:color w:val="0000EE"/>
            <w:u w:val="single"/>
          </w:rPr>
          <w:t>SIR 38:29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Potter's wheel (Old Testament times) (© Deutsche Bibelgesellschaft, Stuttgart by United Bible Societies)</w:t>
      </w:r>
      <w:r>
        <w:rPr>
          <w:lang w:val="en_US" w:bidi="en_US"/>
        </w:rPr>
        <w:t>In Old Testament times the potter’s wheel was a flat, horizontal wheel made of stone. On the underside of the stone there was a pointed projection. This projection sat in an indentation on a stationary lower stone and served as an axis around which the upper stone turned. The stone was turned by hand or perhaps by a person other than the potter. In intertestamental and New Testament times the construction was different. An upper wheel, made of wood, was connected by a shaft to a second, larger wheel situated below. The upper wheel was at a height convenient for the potter to work when seated.</w:t>
      </w:r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Usage: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Potter’s wheel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1.5.1.1</w:t>
      </w:r>
      <w:r>
        <w:rPr>
          <w:lang w:val="en_US" w:bidi="en_US"/>
        </w:rPr>
        <w:t xml:space="preserve"> Potter’s wheel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אָבְנַיִם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(’ovnayim)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JER 18:3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τροχός</w:t>
      </w:r>
      <w:r>
        <w:rPr>
          <w:lang w:val="en_US" w:bidi="en_US"/>
        </w:rPr>
        <w:t xml:space="preserve"> </w:t>
      </w:r>
      <w:r>
        <w:rPr>
          <w:lang w:val="en_US" w:bidi="en_US"/>
        </w:rPr>
        <w:t>(trochos)</w:t>
      </w:r>
      <w:r>
        <w:rPr>
          <w:lang w:val="en_US" w:bidi="en_US"/>
        </w:rPr>
      </w:r>
      <w:hyperlink r:id="rId15">
        <w:r>
          <w:rPr>
            <w:lang w:val="en_US" w:bidi="en_US"/>
          </w:rPr>
          <w:rPr>
            <w:color w:val="0000EE"/>
            <w:u w:val="single"/>
          </w:rPr>
          <w:t>SIR 38:29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Potter's wheel (Old Testament times) (© Deutsche Bibelgesellschaft, Stuttgart by United Bible Societies)</w:t>
      </w:r>
      <w:r>
        <w:rPr>
          <w:lang w:val="en_US" w:bidi="en_US"/>
        </w:rPr>
        <w:t>In Old Testament times the potter’s wheel was a flat, horizontal wheel made of stone. On the underside of the stone there was a pointed projection. This projection sat in an indentation on a stationary lower stone and served as an axis around which the upper stone turned. The stone was turned by hand or perhaps by a person other than the potter. In intertestamental and New Testament times the construction was different. An upper wheel, made of wood, was connected by a shaft to a second, larger wheel situated below. The upper wheel was at a height convenient for the potter to work when seated.</w:t>
      </w:r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Usage: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Potter’s wheel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1.5.1.1</w:t>
      </w:r>
      <w:r>
        <w:rPr>
          <w:lang w:val="en_US" w:bidi="en_US"/>
        </w:rPr>
        <w:t xml:space="preserve"> Potter’s wheel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אָבְנַיִם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(’ovnayim)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JER 18:3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τροχός</w:t>
      </w:r>
      <w:r>
        <w:rPr>
          <w:lang w:val="en_US" w:bidi="en_US"/>
        </w:rPr>
        <w:t xml:space="preserve"> </w:t>
      </w:r>
      <w:r>
        <w:rPr>
          <w:lang w:val="en_US" w:bidi="en_US"/>
        </w:rPr>
        <w:t>(trochos)</w:t>
      </w:r>
      <w:r>
        <w:rPr>
          <w:lang w:val="en_US" w:bidi="en_US"/>
        </w:rPr>
      </w:r>
      <w:hyperlink r:id="rId15">
        <w:r>
          <w:rPr>
            <w:lang w:val="en_US" w:bidi="en_US"/>
          </w:rPr>
          <w:rPr>
            <w:color w:val="0000EE"/>
            <w:u w:val="single"/>
          </w:rPr>
          <w:t>SIR 38:29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Potter's wheel (Old Testament times) (© Deutsche Bibelgesellschaft, Stuttgart by United Bible Societies)</w:t>
      </w:r>
      <w:r>
        <w:rPr>
          <w:lang w:val="en_US" w:bidi="en_US"/>
        </w:rPr>
        <w:t>In Old Testament times the potter’s wheel was a flat, horizontal wheel made of stone. On the underside of the stone there was a pointed projection. This projection sat in an indentation on a stationary lower stone and served as an axis around which the upper stone turned. The stone was turned by hand or perhaps by a person other than the potter. In intertestamental and New Testament times the construction was different. An upper wheel, made of wood, was connected by a shaft to a second, larger wheel situated below. The upper wheel was at a height convenient for the potter to work when seated.</w:t>
      </w:r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Usage: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Potter’s wheel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1.5.1.1</w:t>
      </w:r>
      <w:r>
        <w:rPr>
          <w:lang w:val="en_US" w:bidi="en_US"/>
        </w:rPr>
        <w:t xml:space="preserve"> Potter’s wheel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אָבְנַיִם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(’ovnayim)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JER 18:3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τροχός</w:t>
      </w:r>
      <w:r>
        <w:rPr>
          <w:lang w:val="en_US" w:bidi="en_US"/>
        </w:rPr>
        <w:t xml:space="preserve"> </w:t>
      </w:r>
      <w:r>
        <w:rPr>
          <w:lang w:val="en_US" w:bidi="en_US"/>
        </w:rPr>
        <w:t>(trochos)</w:t>
      </w:r>
      <w:r>
        <w:rPr>
          <w:lang w:val="en_US" w:bidi="en_US"/>
        </w:rPr>
      </w:r>
      <w:hyperlink r:id="rId15">
        <w:r>
          <w:rPr>
            <w:lang w:val="en_US" w:bidi="en_US"/>
          </w:rPr>
          <w:rPr>
            <w:color w:val="0000EE"/>
            <w:u w:val="single"/>
          </w:rPr>
          <w:t>SIR 38:29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Potter's wheel (Old Testament times) (© Deutsche Bibelgesellschaft, Stuttgart by United Bible Societies)</w:t>
      </w:r>
      <w:r>
        <w:rPr>
          <w:lang w:val="en_US" w:bidi="en_US"/>
        </w:rPr>
        <w:t>In Old Testament times the potter’s wheel was a flat, horizontal wheel made of stone. On the underside of the stone there was a pointed projection. This projection sat in an indentation on a stationary lower stone and served as an axis around which the upper stone turned. The stone was turned by hand or perhaps by a person other than the potter. In intertestamental and New Testament times the construction was different. An upper wheel, made of wood, was connected by a shaft to a second, larger wheel situated below. The upper wheel was at a height convenient for the potter to work when seated.</w:t>
      </w:r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Usage: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Potter’s wheel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1.5.1.1</w:t>
      </w:r>
      <w:r>
        <w:rPr>
          <w:lang w:val="en_US" w:bidi="en_US"/>
        </w:rPr>
        <w:t xml:space="preserve"> Potter’s wheel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אָבְנַיִם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(’ovnayim)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JER 18:3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τροχός</w:t>
      </w:r>
      <w:r>
        <w:rPr>
          <w:lang w:val="en_US" w:bidi="en_US"/>
        </w:rPr>
        <w:t xml:space="preserve"> </w:t>
      </w:r>
      <w:r>
        <w:rPr>
          <w:lang w:val="en_US" w:bidi="en_US"/>
        </w:rPr>
        <w:t>(trochos)</w:t>
      </w:r>
      <w:r>
        <w:rPr>
          <w:lang w:val="en_US" w:bidi="en_US"/>
        </w:rPr>
      </w:r>
      <w:hyperlink r:id="rId15">
        <w:r>
          <w:rPr>
            <w:lang w:val="en_US" w:bidi="en_US"/>
          </w:rPr>
          <w:rPr>
            <w:color w:val="0000EE"/>
            <w:u w:val="single"/>
          </w:rPr>
          <w:t>SIR 38:29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Potter's wheel (Old Testament times) (© Deutsche Bibelgesellschaft, Stuttgart by United Bible Societies)</w:t>
      </w:r>
      <w:r>
        <w:rPr>
          <w:lang w:val="en_US" w:bidi="en_US"/>
        </w:rPr>
        <w:t>In Old Testament times the potter’s wheel was a flat, horizontal wheel made of stone. On the underside of the stone there was a pointed projection. This projection sat in an indentation on a stationary lower stone and served as an axis around which the upper stone turned. The stone was turned by hand or perhaps by a person other than the potter. In intertestamental and New Testament times the construction was different. An upper wheel, made of wood, was connected by a shaft to a second, larger wheel situated below. The upper wheel was at a height convenient for the potter to work when seated.</w:t>
      </w:r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Usage: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Potter’s wheel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1.5.1.1</w:t>
      </w:r>
      <w:r>
        <w:rPr>
          <w:lang w:val="en_US" w:bidi="en_US"/>
        </w:rPr>
        <w:t xml:space="preserve"> Potter’s wheel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אָבְנַיִם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(’ovnayim)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JER 18:3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τροχός</w:t>
      </w:r>
      <w:r>
        <w:rPr>
          <w:lang w:val="en_US" w:bidi="en_US"/>
        </w:rPr>
        <w:t xml:space="preserve"> </w:t>
      </w:r>
      <w:r>
        <w:rPr>
          <w:lang w:val="en_US" w:bidi="en_US"/>
        </w:rPr>
        <w:t>(trochos)</w:t>
      </w:r>
      <w:r>
        <w:rPr>
          <w:lang w:val="en_US" w:bidi="en_US"/>
        </w:rPr>
      </w:r>
      <w:hyperlink r:id="rId15">
        <w:r>
          <w:rPr>
            <w:lang w:val="en_US" w:bidi="en_US"/>
          </w:rPr>
          <w:rPr>
            <w:color w:val="0000EE"/>
            <w:u w:val="single"/>
          </w:rPr>
          <w:t>SIR 38:29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Potter's wheel (Old Testament times) (© Deutsche Bibelgesellschaft, Stuttgart by United Bible Societies)</w:t>
      </w:r>
      <w:r>
        <w:rPr>
          <w:lang w:val="en_US" w:bidi="en_US"/>
        </w:rPr>
        <w:t>In Old Testament times the potter’s wheel was a flat, horizontal wheel made of stone. On the underside of the stone there was a pointed projection. This projection sat in an indentation on a stationary lower stone and served as an axis around which the upper stone turned. The stone was turned by hand or perhaps by a person other than the potter. In intertestamental and New Testament times the construction was different. An upper wheel, made of wood, was connected by a shaft to a second, larger wheel situated below. The upper wheel was at a height convenient for the potter to work when seated.</w:t>
      </w:r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Usage: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Potter’s wheel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1.5.1.1</w:t>
      </w:r>
      <w:r>
        <w:rPr>
          <w:lang w:val="en_US" w:bidi="en_US"/>
        </w:rPr>
        <w:t xml:space="preserve"> Potter’s wheel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אָבְנַיִם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(’ovnayim)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JER 18:3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τροχός</w:t>
      </w:r>
      <w:r>
        <w:rPr>
          <w:lang w:val="en_US" w:bidi="en_US"/>
        </w:rPr>
        <w:t xml:space="preserve"> </w:t>
      </w:r>
      <w:r>
        <w:rPr>
          <w:lang w:val="en_US" w:bidi="en_US"/>
        </w:rPr>
        <w:t>(trochos)</w:t>
      </w:r>
      <w:r>
        <w:rPr>
          <w:lang w:val="en_US" w:bidi="en_US"/>
        </w:rPr>
      </w:r>
      <w:hyperlink r:id="rId15">
        <w:r>
          <w:rPr>
            <w:lang w:val="en_US" w:bidi="en_US"/>
          </w:rPr>
          <w:rPr>
            <w:color w:val="0000EE"/>
            <w:u w:val="single"/>
          </w:rPr>
          <w:t>SIR 38:29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Potter's wheel (Old Testament times) (© Deutsche Bibelgesellschaft, Stuttgart by United Bible Societies)</w:t>
      </w:r>
      <w:r>
        <w:rPr>
          <w:lang w:val="en_US" w:bidi="en_US"/>
        </w:rPr>
        <w:t>In Old Testament times the potter’s wheel was a flat, horizontal wheel made of stone. On the underside of the stone there was a pointed projection. This projection sat in an indentation on a stationary lower stone and served as an axis around which the upper stone turned. The stone was turned by hand or perhaps by a person other than the potter. In intertestamental and New Testament times the construction was different. An upper wheel, made of wood, was connected by a shaft to a second, larger wheel situated below. The upper wheel was at a height convenient for the potter to work when seated.</w:t>
      </w:r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Usage: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Jer18:3" TargetMode="External"/><Relationship Id="rId15" Type="http://schemas.openxmlformats.org/officeDocument/2006/relationships/hyperlink" Target="https://ref.ly/Sir38:29" TargetMode="External"/><Relationship Id="rId16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