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Weights, Measures, and Money Bibliography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11.7</w:t>
      </w:r>
      <w:r>
        <w:rPr>
          <w:lang w:val="en_US" w:bidi="en_US"/>
        </w:rPr>
        <w:t xml:space="preserve"> Weights, Measures, and Money Bibliography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Alexander, David, and Pat Alexander, editors. 1973. “Linear Measures.” In The Lion Handbook to the Bible, page 105. Berkhamsted, England: Lion Publishing.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———. 1973. “Measurements of Capacity.” In The Lion Handbook to the Bible, pages 106–107. Berkhamsted, England: Lion Publishing.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———. 1973. “Money.” In The Lion Handbook to the Bible, pages 108–109. Berkhamsted, England: Lion Publishing.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———. 1973. “Weights and Measures.” In The Lion Handbook to the Bible, page 104. Berkhamsted, England: Lion Publishing.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Bratcher, Robert G. 1959. “Weights, Money, Measures, and Time.” The Bible Translator 10:165–174.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Fry, Euan. 1978. “Translating Biblical Measurements.” The Bible Translator 29:237–243.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Huey, F. B. 1975. “Weights and Measures.” In Zondervan Pictorial Encyclopedia of the Bible (Volume 5, pages 913–923). Edited by Merrill C. Tenney. Grand Rapids: Zondervan.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Louw, Johannes P., and Eugene A. Nida. 1988; 2nd edition, 1989. “Money and Monetary Units.” In Greek-English Lexicon of the New Testament based on Semantic Domains (Volume 1, pages 62–64).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———. 1988; 2nd edition, 1989. “Specific Measures of Volume.” In Greek-English Lexicon of the New Testament based on Semantic Domains (Volume 1, pages 709–710).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Margot, Jean-Claude. 1989. “Revision of the Français Courant Bible.” The Bible Translator 40:236–241.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Mundhenk, Norm. 1986. “Notes: The Translation of Shekel (šeqel).” The Bible Translator 37:237–238.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Ortiz, Pedro. 1996. “Translating Terms of Measurement.” The Bible Translator 47:413–419.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Powell, Marvin. A. 1992. “Weights and Measures.” In The Anchor Bible Dictionary, Volume 6, pages 897–908. Edited by David Noel Freedman. New York: Doubleday.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Schneider, T. 1998. “Containers and Contents: A case of functional equiva-lence.” The Bible Translator 49:215–225.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Strong, James. 1888. “Metrology.” In Cyclopaedia of Biblical, Theological, and Ecclesiastical Literature, Volume 6, pages 192–199. Edited by John M’Clintock and James Strong. New York: Harper.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de Vaux, Roland. 1961; 2nd edition, 1973. Ancient Israel: Its Life and Institutions, pages 195–209. Translated by John McHugh. London: Darton, Long-man and Todd.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