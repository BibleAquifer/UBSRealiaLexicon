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Dagger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2.4</w:t>
      </w:r>
      <w:r>
        <w:rPr>
          <w:lang w:val="en_US" w:bidi="en_US"/>
        </w:rPr>
        <w:t xml:space="preserve"> Dagger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ἐγχειρίδιον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(egcheiridion)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LJE 1:13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Sword (dagger) (© Unknown - Wikimedia Commons)</w:t>
      </w:r>
      <w:r>
        <w:rPr>
          <w:lang w:val="en_US" w:bidi="en_US"/>
        </w:rPr>
        <w:t>The dagger was a short stabbing weapon with a pointed blade. It was held easily in one hand and could be concealed without difficulty.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4572000" cy="2486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dagger was smaller than the short sword and in most cultures will be comparable to a pointed knife.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pJer1:13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